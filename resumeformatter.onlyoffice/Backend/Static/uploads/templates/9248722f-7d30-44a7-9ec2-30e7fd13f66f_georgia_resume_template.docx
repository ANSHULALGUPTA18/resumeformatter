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</w:t>
      </w:r>
      <w:r w:rsidR="00E22F19">
        <w:t>Candidate’s full name</w:t>
      </w:r>
      <w:r>
        <w:t>&gt;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697D" w:rsidRDefault="00DF697D">
      <w:pPr>
        <w:spacing w:before="0" w:after="0"/>
      </w:pPr>
      <w:r>
        <w:separator/>
      </w:r>
    </w:p>
  </w:endnote>
  <w:endnote w:type="continuationSeparator" w:id="0">
    <w:p w:rsidR="00DF697D" w:rsidRDefault="00DF6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A62" w:rsidRDefault="00F06A62">
    <w:pPr>
      <w:pStyle w:val="Footer"/>
    </w:pPr>
    <w:r>
      <w:rPr>
        <w:noProof/>
      </w:rPr>
      <w:pict>
        <v:line id="_x0000_s2054" style="position:absolute;z-index:251657728" from="0,6.3pt" to="6in,6.3pt"/>
      </w:pic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697D" w:rsidRDefault="00DF697D">
      <w:pPr>
        <w:spacing w:before="0" w:after="0"/>
      </w:pPr>
      <w:r>
        <w:separator/>
      </w:r>
    </w:p>
  </w:footnote>
  <w:footnote w:type="continuationSeparator" w:id="0">
    <w:p w:rsidR="00DF697D" w:rsidRDefault="00DF697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0095" w:rsidRPr="00E22F19" w:rsidRDefault="00EC2AB4" w:rsidP="00EC2AB4">
    <w:pPr>
      <w:pStyle w:val="Header"/>
      <w:ind w:firstLine="1440"/>
    </w:pPr>
    <w:r w:rsidRPr="0037116B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312.75pt;height:42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B5E56"/>
    <w:rsid w:val="00CD2BCB"/>
    <w:rsid w:val="00D33C09"/>
    <w:rsid w:val="00D360D7"/>
    <w:rsid w:val="00D44A64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00E42B3B-F33B-4044-AC88-2C6B3A7D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103</Words>
  <Characters>588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cloudconvert_7</cp:lastModifiedBy>
  <cp:revision>2</cp:revision>
  <cp:lastPrinted>2004-12-21T09:19:00Z</cp:lastPrinted>
  <dcterms:created xsi:type="dcterms:W3CDTF">2025-11-11T09:17:00Z</dcterms:created>
  <dcterms:modified xsi:type="dcterms:W3CDTF">2025-11-11T09:17:00Z</dcterms:modified>
</cp:coreProperties>
</file>
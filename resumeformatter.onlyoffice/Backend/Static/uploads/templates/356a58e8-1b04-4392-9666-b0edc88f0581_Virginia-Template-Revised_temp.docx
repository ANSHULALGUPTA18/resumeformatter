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Default="008A6A66" w:rsidP="00EF0DB0">
      <w:pPr>
        <w:pStyle w:val="Heading3"/>
      </w:pPr>
      <w:r w:rsidRPr="00E46F7C">
        <w:t xml:space="preserve">CAI </w:t>
      </w:r>
      <w:r w:rsidR="00E2667C" w:rsidRPr="00E46F7C">
        <w:t>Contact</w:t>
      </w:r>
    </w:p>
    <w:p w:rsidR="004F578E" w:rsidRPr="004F578E" w:rsidRDefault="00EF0DB0" w:rsidP="00EF0DB0">
      <w:r>
        <w:t>&lt;</w:t>
      </w:r>
      <w:r w:rsidR="004F578E" w:rsidRPr="004F578E">
        <w:t>Insert name and contact information for the CAI Contract Manager listed on the VectorVMS requirement.  For ease of reference, the Contract Managers’ contact information appears below.</w:t>
      </w:r>
      <w:r>
        <w:t>&gt;</w:t>
      </w:r>
    </w:p>
    <w:p w:rsidR="00E46F7C" w:rsidRPr="00820E1A" w:rsidRDefault="00F56EDB" w:rsidP="00EF0DB0">
      <w:pPr>
        <w:pStyle w:val="Heading4"/>
        <w:rPr>
          <w:szCs w:val="20"/>
        </w:rPr>
      </w:pPr>
      <w:r>
        <w:rPr>
          <w:szCs w:val="20"/>
        </w:rPr>
        <w:t>Kevin Brooks</w:t>
      </w:r>
    </w:p>
    <w:p w:rsidR="00A129E1" w:rsidRPr="00820E1A" w:rsidRDefault="00A129E1" w:rsidP="00EF0DB0">
      <w:pPr>
        <w:ind w:left="720"/>
        <w:rPr>
          <w:szCs w:val="20"/>
        </w:rPr>
      </w:pPr>
      <w:r w:rsidRPr="00820E1A">
        <w:rPr>
          <w:szCs w:val="20"/>
        </w:rPr>
        <w:t xml:space="preserve">Phone: </w:t>
      </w:r>
      <w:r w:rsidR="00F56EDB" w:rsidRPr="00F56EDB">
        <w:rPr>
          <w:szCs w:val="20"/>
        </w:rPr>
        <w:t>804</w:t>
      </w:r>
      <w:r w:rsidR="00F56EDB">
        <w:rPr>
          <w:szCs w:val="20"/>
        </w:rPr>
        <w:t>-</w:t>
      </w:r>
      <w:r w:rsidR="00F56EDB" w:rsidRPr="00F56EDB">
        <w:rPr>
          <w:szCs w:val="20"/>
        </w:rPr>
        <w:t>840</w:t>
      </w:r>
      <w:r w:rsidR="00F56EDB">
        <w:rPr>
          <w:szCs w:val="20"/>
        </w:rPr>
        <w:t>-</w:t>
      </w:r>
      <w:r w:rsidR="00F56EDB" w:rsidRPr="00F56EDB">
        <w:rPr>
          <w:szCs w:val="20"/>
        </w:rPr>
        <w:t xml:space="preserve">6399 </w:t>
      </w:r>
    </w:p>
    <w:p w:rsidR="005B6329" w:rsidRPr="00820E1A" w:rsidRDefault="00874623" w:rsidP="00EF0DB0">
      <w:pPr>
        <w:ind w:left="720"/>
        <w:rPr>
          <w:szCs w:val="20"/>
        </w:rPr>
      </w:pPr>
      <w:r w:rsidRPr="00820E1A">
        <w:rPr>
          <w:szCs w:val="20"/>
        </w:rPr>
        <w:t xml:space="preserve">Email: </w:t>
      </w:r>
      <w:hyperlink r:id="rId10" w:history="1">
        <w:r w:rsidR="00F56EDB" w:rsidRPr="00356A5F">
          <w:rPr>
            <w:rStyle w:val="Hyperlink"/>
            <w:szCs w:val="20"/>
          </w:rPr>
          <w:t>kevin.brooks@cai.io</w:t>
        </w:r>
      </w:hyperlink>
    </w:p>
    <w:p w:rsidR="002E21E5" w:rsidRPr="00820E1A" w:rsidRDefault="002E21E5" w:rsidP="00EF0DB0">
      <w:pPr>
        <w:pStyle w:val="Heading4"/>
        <w:rPr>
          <w:szCs w:val="20"/>
        </w:rPr>
      </w:pPr>
      <w:r w:rsidRPr="00820E1A">
        <w:rPr>
          <w:szCs w:val="20"/>
        </w:rPr>
        <w:t>Joanne Wilson</w:t>
      </w:r>
    </w:p>
    <w:p w:rsidR="002E21E5" w:rsidRDefault="002E21E5" w:rsidP="00EF0DB0">
      <w:pPr>
        <w:ind w:left="720"/>
        <w:rPr>
          <w:szCs w:val="20"/>
        </w:rPr>
      </w:pPr>
      <w:r w:rsidRPr="00820E1A">
        <w:rPr>
          <w:szCs w:val="20"/>
        </w:rPr>
        <w:t>Phone: 804-</w:t>
      </w:r>
      <w:r w:rsidR="00820E1A" w:rsidRPr="00820E1A">
        <w:rPr>
          <w:szCs w:val="20"/>
        </w:rPr>
        <w:t>426-2001</w:t>
      </w:r>
    </w:p>
    <w:p w:rsidR="00A67385" w:rsidRDefault="00A67385" w:rsidP="00EF0DB0">
      <w:pPr>
        <w:ind w:left="720"/>
        <w:rPr>
          <w:szCs w:val="20"/>
        </w:rPr>
      </w:pPr>
      <w:r>
        <w:rPr>
          <w:szCs w:val="20"/>
        </w:rPr>
        <w:t xml:space="preserve">Email: </w:t>
      </w:r>
      <w:hyperlink r:id="rId11" w:history="1">
        <w:r w:rsidRPr="000436C4">
          <w:rPr>
            <w:rStyle w:val="Hyperlink"/>
            <w:szCs w:val="20"/>
          </w:rPr>
          <w:t>joanne.wilson@cai.io</w:t>
        </w:r>
      </w:hyperlink>
    </w:p>
    <w:p w:rsidR="00820E1A" w:rsidRPr="00820E1A" w:rsidRDefault="0091737B" w:rsidP="00820E1A">
      <w:pPr>
        <w:pStyle w:val="Heading4"/>
        <w:rPr>
          <w:szCs w:val="20"/>
        </w:rPr>
      </w:pPr>
      <w:r>
        <w:rPr>
          <w:szCs w:val="20"/>
        </w:rPr>
        <w:t>Kevin Lynch</w:t>
      </w:r>
    </w:p>
    <w:p w:rsidR="00820E1A" w:rsidRPr="00820E1A" w:rsidRDefault="00820E1A" w:rsidP="00820E1A">
      <w:pPr>
        <w:ind w:left="720"/>
        <w:rPr>
          <w:szCs w:val="20"/>
        </w:rPr>
      </w:pPr>
      <w:r w:rsidRPr="00820E1A">
        <w:rPr>
          <w:szCs w:val="20"/>
        </w:rPr>
        <w:t xml:space="preserve">Phone: </w:t>
      </w:r>
      <w:r w:rsidR="0091737B" w:rsidRPr="0091737B">
        <w:rPr>
          <w:szCs w:val="20"/>
        </w:rPr>
        <w:t>919</w:t>
      </w:r>
      <w:r w:rsidR="0091737B">
        <w:rPr>
          <w:szCs w:val="20"/>
        </w:rPr>
        <w:t>-</w:t>
      </w:r>
      <w:r w:rsidR="0091737B" w:rsidRPr="0091737B">
        <w:rPr>
          <w:szCs w:val="20"/>
        </w:rPr>
        <w:t xml:space="preserve">291-0168 </w:t>
      </w:r>
      <w:r w:rsidR="00040E23" w:rsidRPr="00040E23">
        <w:rPr>
          <w:szCs w:val="20"/>
        </w:rPr>
        <w:t xml:space="preserve"> </w:t>
      </w:r>
    </w:p>
    <w:p w:rsidR="002E21E5" w:rsidRPr="00EF0DB0" w:rsidRDefault="00820E1A" w:rsidP="00EF0DB0">
      <w:pPr>
        <w:ind w:left="720"/>
      </w:pPr>
      <w:r w:rsidRPr="00820E1A">
        <w:rPr>
          <w:szCs w:val="20"/>
        </w:rPr>
        <w:t xml:space="preserve">Email: </w:t>
      </w:r>
      <w:r w:rsidR="0091737B">
        <w:rPr>
          <w:szCs w:val="20"/>
        </w:rPr>
        <w:t>kevin.lynch@cai.io</w:t>
      </w:r>
    </w:p>
    <w:p w:rsidR="00E2667C" w:rsidRPr="00EF0DB0" w:rsidRDefault="00E46F7C" w:rsidP="00EF0DB0">
      <w:pPr>
        <w:pStyle w:val="Heading3"/>
      </w:pPr>
      <w:r w:rsidRPr="00EF0DB0">
        <w:t>&lt;</w:t>
      </w:r>
      <w:r w:rsidR="00EF0DB0" w:rsidRPr="00EF0DB0">
        <w:t>Candidate’s full name</w:t>
      </w:r>
      <w:r w:rsidRPr="00EF0DB0">
        <w:t>&gt;</w:t>
      </w:r>
    </w:p>
    <w:p w:rsidR="008A6A66" w:rsidRPr="00EF0DB0" w:rsidRDefault="008A6A66" w:rsidP="00EF0DB0">
      <w:pPr>
        <w:pStyle w:val="Heading3"/>
      </w:pPr>
      <w:r w:rsidRPr="00EF0DB0">
        <w:t>Skills</w:t>
      </w:r>
    </w:p>
    <w:p w:rsidR="002A4BEC" w:rsidRDefault="00EF0DB0" w:rsidP="00EF0DB0">
      <w:r>
        <w:t>&lt;</w:t>
      </w:r>
      <w:r w:rsidR="004178F1">
        <w:t xml:space="preserve">Please use this table to list the skills noted in the </w:t>
      </w:r>
      <w:r w:rsidR="004178F1" w:rsidRPr="00947146">
        <w:rPr>
          <w:b/>
        </w:rPr>
        <w:t>Required/Desired</w:t>
      </w:r>
      <w:r w:rsidR="004178F1">
        <w:t xml:space="preserve"> section of the </w:t>
      </w:r>
      <w:r w:rsidR="00B25339">
        <w:t xml:space="preserve">VectorVMS </w:t>
      </w:r>
      <w:r w:rsidR="004178F1">
        <w:t xml:space="preserve">requirement.  In addition, please respond with the years of experience for each skill </w:t>
      </w:r>
      <w:r w:rsidR="004178F1" w:rsidRPr="002E665E">
        <w:rPr>
          <w:b/>
          <w:u w:val="single"/>
        </w:rPr>
        <w:t xml:space="preserve">and </w:t>
      </w:r>
      <w:r w:rsidR="004178F1">
        <w:t>the last time each skill was used.  Add or delete rows as necessary.</w:t>
      </w:r>
      <w:r>
        <w:t>&gt;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 w:rsidR="00874623" w:rsidTr="00900A3B">
        <w:tc>
          <w:tcPr>
            <w:tcW w:w="2952" w:type="dxa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</w:tr>
      <w:tr w:rsidR="00874623" w:rsidTr="00900A3B">
        <w:tc>
          <w:tcPr>
            <w:tcW w:w="2952" w:type="dxa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</w:tr>
      <w:tr w:rsidR="00874623" w:rsidTr="00900A3B">
        <w:tc>
          <w:tcPr>
            <w:tcW w:w="2952" w:type="dxa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</w:tr>
      <w:tr w:rsidR="00874623" w:rsidTr="00900A3B">
        <w:tc>
          <w:tcPr>
            <w:tcW w:w="2952" w:type="dxa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</w:tr>
    </w:tbl>
    <w:p w:rsidR="00115EC7" w:rsidRPr="00EF0DB0" w:rsidRDefault="000969C6" w:rsidP="00EF0DB0">
      <w:pPr>
        <w:pStyle w:val="Heading3"/>
      </w:pPr>
      <w:r w:rsidRPr="00EF0DB0">
        <w:t>Employment History</w:t>
      </w:r>
    </w:p>
    <w:p w:rsidR="000969C6" w:rsidRPr="00AF0121" w:rsidRDefault="000969C6" w:rsidP="002A4BEC">
      <w:pPr>
        <w:pStyle w:val="BodyText"/>
      </w:pPr>
      <w:r w:rsidRPr="002A4BEC">
        <w:t>&lt;</w:t>
      </w:r>
      <w:r w:rsidR="00451897">
        <w:t xml:space="preserve">List </w:t>
      </w:r>
      <w:r w:rsidRPr="002A4BEC">
        <w:t>candidate</w:t>
      </w:r>
      <w:r w:rsidR="00451897">
        <w:t>’</w:t>
      </w:r>
      <w:r w:rsidRPr="002A4BEC">
        <w:t xml:space="preserve">s </w:t>
      </w:r>
      <w:r w:rsidR="00451897">
        <w:t xml:space="preserve">relevant </w:t>
      </w:r>
      <w:r w:rsidRPr="002A4BEC">
        <w:t>employment history&gt;</w:t>
      </w:r>
      <w:r>
        <w:tab/>
      </w:r>
      <w:r>
        <w:tab/>
      </w:r>
    </w:p>
    <w:p w:rsidR="000969C6" w:rsidRPr="00AF0121" w:rsidRDefault="000969C6" w:rsidP="002A4BEC">
      <w:pPr>
        <w:pStyle w:val="BodyText"/>
      </w:pPr>
    </w:p>
    <w:sectPr w:rsidR="000969C6" w:rsidRPr="00AF0121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6643" w:rsidRDefault="00DE6643">
      <w:pPr>
        <w:spacing w:before="0" w:after="0"/>
      </w:pPr>
      <w:r>
        <w:separator/>
      </w:r>
    </w:p>
  </w:endnote>
  <w:endnote w:type="continuationSeparator" w:id="0">
    <w:p w:rsidR="00DE6643" w:rsidRDefault="00DE664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6643" w:rsidRDefault="00DE6643">
      <w:pPr>
        <w:spacing w:before="0" w:after="0"/>
      </w:pPr>
      <w:r>
        <w:separator/>
      </w:r>
    </w:p>
  </w:footnote>
  <w:footnote w:type="continuationSeparator" w:id="0">
    <w:p w:rsidR="00DE6643" w:rsidRDefault="00DE664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51608" w:rsidRDefault="0095160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6" type="#_x0000_t75" style="position:absolute;margin-left:0;margin-top:-18.85pt;width:3in;height:30.85pt;z-index:251658240;mso-position-horizontal:center">
          <v:imagedata r:id="rId1" o:title="VA"/>
          <w10:wrap type="squa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0704525">
    <w:abstractNumId w:val="7"/>
  </w:num>
  <w:num w:numId="2" w16cid:durableId="1929970564">
    <w:abstractNumId w:val="3"/>
  </w:num>
  <w:num w:numId="3" w16cid:durableId="188759899">
    <w:abstractNumId w:val="2"/>
  </w:num>
  <w:num w:numId="4" w16cid:durableId="1334844554">
    <w:abstractNumId w:val="0"/>
  </w:num>
  <w:num w:numId="5" w16cid:durableId="274874782">
    <w:abstractNumId w:val="4"/>
  </w:num>
  <w:num w:numId="6" w16cid:durableId="40054810">
    <w:abstractNumId w:val="11"/>
  </w:num>
  <w:num w:numId="7" w16cid:durableId="358094234">
    <w:abstractNumId w:val="8"/>
  </w:num>
  <w:num w:numId="8" w16cid:durableId="1997222197">
    <w:abstractNumId w:val="10"/>
  </w:num>
  <w:num w:numId="9" w16cid:durableId="1850213726">
    <w:abstractNumId w:val="9"/>
  </w:num>
  <w:num w:numId="10" w16cid:durableId="114908098">
    <w:abstractNumId w:val="6"/>
  </w:num>
  <w:num w:numId="11" w16cid:durableId="2015569003">
    <w:abstractNumId w:val="5"/>
  </w:num>
  <w:num w:numId="12" w16cid:durableId="1514414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25E67"/>
    <w:rsid w:val="000262B8"/>
    <w:rsid w:val="00040E23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4BEC"/>
    <w:rsid w:val="002E21E5"/>
    <w:rsid w:val="002F77EF"/>
    <w:rsid w:val="0031418A"/>
    <w:rsid w:val="00336F8C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427BF"/>
    <w:rsid w:val="00773C9D"/>
    <w:rsid w:val="007805BF"/>
    <w:rsid w:val="0079014A"/>
    <w:rsid w:val="007C4603"/>
    <w:rsid w:val="007D4AAF"/>
    <w:rsid w:val="00812807"/>
    <w:rsid w:val="00820E1A"/>
    <w:rsid w:val="00842519"/>
    <w:rsid w:val="00874623"/>
    <w:rsid w:val="00896E1B"/>
    <w:rsid w:val="008A6A66"/>
    <w:rsid w:val="008B515D"/>
    <w:rsid w:val="008D4972"/>
    <w:rsid w:val="008E33A7"/>
    <w:rsid w:val="00900A3B"/>
    <w:rsid w:val="0091737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67385"/>
    <w:rsid w:val="00AE4A10"/>
    <w:rsid w:val="00AF0121"/>
    <w:rsid w:val="00B25339"/>
    <w:rsid w:val="00B52960"/>
    <w:rsid w:val="00B52F6D"/>
    <w:rsid w:val="00B86AEB"/>
    <w:rsid w:val="00BA097D"/>
    <w:rsid w:val="00BA7998"/>
    <w:rsid w:val="00BF7C22"/>
    <w:rsid w:val="00C2180C"/>
    <w:rsid w:val="00C31D6E"/>
    <w:rsid w:val="00C54647"/>
    <w:rsid w:val="00CD2BCB"/>
    <w:rsid w:val="00CD3246"/>
    <w:rsid w:val="00D170CF"/>
    <w:rsid w:val="00D52BC3"/>
    <w:rsid w:val="00D67D55"/>
    <w:rsid w:val="00DA6D4B"/>
    <w:rsid w:val="00DA7C9A"/>
    <w:rsid w:val="00DD60B3"/>
    <w:rsid w:val="00DE6643"/>
    <w:rsid w:val="00DF4029"/>
    <w:rsid w:val="00DF4B27"/>
    <w:rsid w:val="00E110CF"/>
    <w:rsid w:val="00E17C5A"/>
    <w:rsid w:val="00E2667C"/>
    <w:rsid w:val="00E46F7C"/>
    <w:rsid w:val="00E550D8"/>
    <w:rsid w:val="00E90E27"/>
    <w:rsid w:val="00ED2715"/>
    <w:rsid w:val="00EF0DB0"/>
    <w:rsid w:val="00F56EDB"/>
    <w:rsid w:val="00F63251"/>
    <w:rsid w:val="00F85149"/>
    <w:rsid w:val="00FB23A2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F6646393-C0F7-4C2B-8A67-CD1846338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oanne.wilson@cai.io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kevin.brooks@cai.i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5353AB84710A4385FE490C452C93F9" ma:contentTypeVersion="13" ma:contentTypeDescription="Create a new document." ma:contentTypeScope="" ma:versionID="5c732bd1197a8af54db40fa00807d48c">
  <xsd:schema xmlns:xsd="http://www.w3.org/2001/XMLSchema" xmlns:xs="http://www.w3.org/2001/XMLSchema" xmlns:p="http://schemas.microsoft.com/office/2006/metadata/properties" xmlns:ns3="13c04ad8-9491-4142-9d55-e49b30d7211e" xmlns:ns4="0c57b34e-3f3b-49ca-951b-fe5614beb221" targetNamespace="http://schemas.microsoft.com/office/2006/metadata/properties" ma:root="true" ma:fieldsID="2660994c327f524a26a38b8cf6dab124" ns3:_="" ns4:_="">
    <xsd:import namespace="13c04ad8-9491-4142-9d55-e49b30d7211e"/>
    <xsd:import namespace="0c57b34e-3f3b-49ca-951b-fe5614beb2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04ad8-9491-4142-9d55-e49b30d721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7b34e-3f3b-49ca-951b-fe5614beb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BBF979-B3DB-48F7-9FAC-3AE8AAEED1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71922-82FE-424B-8D92-88A57D4F50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04ad8-9491-4142-9d55-e49b30d7211e"/>
    <ds:schemaRef ds:uri="0c57b34e-3f3b-49ca-951b-fe5614beb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7A6F81-5580-49FA-A29A-5E4222668AB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866</CharactersWithSpaces>
  <SharedDoc>false</SharedDoc>
  <HLinks>
    <vt:vector size="12" baseType="variant">
      <vt:variant>
        <vt:i4>4063317</vt:i4>
      </vt:variant>
      <vt:variant>
        <vt:i4>3</vt:i4>
      </vt:variant>
      <vt:variant>
        <vt:i4>0</vt:i4>
      </vt:variant>
      <vt:variant>
        <vt:i4>5</vt:i4>
      </vt:variant>
      <vt:variant>
        <vt:lpwstr>mailto:joanne.wilson@cai.io</vt:lpwstr>
      </vt:variant>
      <vt:variant>
        <vt:lpwstr/>
      </vt:variant>
      <vt:variant>
        <vt:i4>1507429</vt:i4>
      </vt:variant>
      <vt:variant>
        <vt:i4>0</vt:i4>
      </vt:variant>
      <vt:variant>
        <vt:i4>0</vt:i4>
      </vt:variant>
      <vt:variant>
        <vt:i4>5</vt:i4>
      </vt:variant>
      <vt:variant>
        <vt:lpwstr>mailto:kevin.brooks@cai.io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2025-10-27T12:22:00Z</dcterms:created>
  <dcterms:modified xsi:type="dcterms:W3CDTF">2025-10-27T12:22:00Z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0x010100875353AB84710A4385FE490C452C93F9</vt:lpwstr>
  </property>
</Properties>
</file>
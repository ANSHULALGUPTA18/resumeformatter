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23300" w:rsidRPr="00994CBE" w:rsidRDefault="00994CBE" w:rsidP="00523300">
      <w:pPr>
        <w:pStyle w:val="Heading3"/>
        <w:rPr>
          <w:sz w:val="32"/>
          <w:szCs w:val="32"/>
        </w:rPr>
      </w:pPr>
      <w:r w:rsidRPr="00994CBE">
        <w:rPr>
          <w:sz w:val="32"/>
          <w:szCs w:val="32"/>
        </w:rPr>
        <w:t>CAI - CONTACT</w:t>
      </w:r>
    </w:p>
    <w:p w:rsidR="00994CBE" w:rsidRPr="00994CBE" w:rsidRDefault="00994CBE" w:rsidP="00994CBE">
      <w:pPr>
        <w:pStyle w:val="BodyText"/>
        <w:spacing w:after="240"/>
        <w:rPr>
          <w:sz w:val="24"/>
          <w:szCs w:val="28"/>
        </w:rPr>
      </w:pPr>
      <w:r w:rsidRPr="00994CBE">
        <w:rPr>
          <w:sz w:val="24"/>
          <w:szCs w:val="28"/>
        </w:rPr>
        <w:t>Insert name and contact information for the CAI Contract Manager listed on the VectorVMS requirement.  For ease of reference, the Contract Managers’ contact information appears below.</w:t>
      </w:r>
    </w:p>
    <w:p w:rsidR="00994CBE" w:rsidRDefault="00994CBE" w:rsidP="00994CBE">
      <w:pPr>
        <w:pStyle w:val="BodyText"/>
        <w:spacing w:before="0"/>
        <w:rPr>
          <w:sz w:val="24"/>
        </w:rPr>
      </w:pPr>
    </w:p>
    <w:p w:rsidR="00523300" w:rsidRPr="00994CBE" w:rsidRDefault="00994CBE" w:rsidP="00994CBE">
      <w:pPr>
        <w:pStyle w:val="BodyText"/>
        <w:spacing w:before="0"/>
        <w:rPr>
          <w:b/>
          <w:bCs/>
          <w:sz w:val="24"/>
        </w:rPr>
      </w:pPr>
      <w:r w:rsidRPr="00994CBE">
        <w:rPr>
          <w:b/>
          <w:bCs/>
          <w:sz w:val="24"/>
        </w:rPr>
        <w:t>Shannon Swenson</w:t>
      </w:r>
    </w:p>
    <w:p w:rsidR="00994CBE" w:rsidRPr="00994CBE" w:rsidRDefault="00994CBE" w:rsidP="00994CBE">
      <w:pPr>
        <w:pStyle w:val="BodyText"/>
        <w:spacing w:before="0"/>
        <w:rPr>
          <w:sz w:val="24"/>
        </w:rPr>
      </w:pPr>
      <w:r w:rsidRPr="00994CBE">
        <w:rPr>
          <w:sz w:val="24"/>
        </w:rPr>
        <w:t>Phone: (515) 381 – 8869</w:t>
      </w:r>
    </w:p>
    <w:p w:rsidR="00994CBE" w:rsidRPr="00994CBE" w:rsidRDefault="00994CBE" w:rsidP="00994CBE">
      <w:pPr>
        <w:pStyle w:val="BodyText"/>
        <w:spacing w:before="0"/>
        <w:rPr>
          <w:sz w:val="24"/>
        </w:rPr>
      </w:pPr>
      <w:r w:rsidRPr="00994CBE">
        <w:rPr>
          <w:sz w:val="24"/>
        </w:rPr>
        <w:t xml:space="preserve">Email: </w:t>
      </w:r>
      <w:hyperlink r:id="rId7" w:history="1">
        <w:r w:rsidRPr="00994CBE">
          <w:rPr>
            <w:rStyle w:val="Hyperlink"/>
            <w:rFonts w:ascii="Calibri" w:hAnsi="Calibri"/>
            <w:sz w:val="24"/>
          </w:rPr>
          <w:t>Shannon.Swenson@cai.io</w:t>
        </w:r>
      </w:hyperlink>
    </w:p>
    <w:p w:rsidR="00523300" w:rsidRDefault="00523300" w:rsidP="00994CBE">
      <w:pPr>
        <w:ind w:left="720"/>
      </w:pPr>
    </w:p>
    <w:p w:rsidR="00994CBE" w:rsidRPr="00523300" w:rsidRDefault="00994CBE" w:rsidP="00994CBE">
      <w:pPr>
        <w:ind w:left="720"/>
      </w:pPr>
    </w:p>
    <w:p w:rsidR="00523300" w:rsidRPr="00523300" w:rsidRDefault="00523300" w:rsidP="006576A0">
      <w:pPr>
        <w:ind w:left="720"/>
      </w:pPr>
    </w:p>
    <w:p w:rsidR="00523300" w:rsidRPr="00523300" w:rsidRDefault="00523300" w:rsidP="00523300">
      <w:pPr>
        <w:pStyle w:val="Heading3"/>
        <w:jc w:val="center"/>
        <w:rPr>
          <w:sz w:val="28"/>
        </w:rPr>
      </w:pPr>
      <w:r w:rsidRPr="00523300">
        <w:rPr>
          <w:sz w:val="28"/>
        </w:rPr>
        <w:t>&lt;PleasE insert Candidate’s FULL LEGAL Name hERE&gt;</w:t>
      </w:r>
    </w:p>
    <w:p w:rsidR="00523300" w:rsidRPr="00523300" w:rsidRDefault="00523300" w:rsidP="00523300">
      <w:pPr>
        <w:pStyle w:val="BodyText"/>
        <w:rPr>
          <w:sz w:val="22"/>
        </w:rPr>
      </w:pPr>
    </w:p>
    <w:p w:rsidR="00523300" w:rsidRPr="00523300" w:rsidRDefault="00523300" w:rsidP="00523300">
      <w:pPr>
        <w:pStyle w:val="BodyText"/>
        <w:rPr>
          <w:sz w:val="22"/>
        </w:rPr>
      </w:pPr>
    </w:p>
    <w:p w:rsidR="004079C9" w:rsidRDefault="006B6050" w:rsidP="00246023">
      <w:pPr>
        <w:pStyle w:val="Heading3"/>
        <w:rPr>
          <w:szCs w:val="24"/>
        </w:rPr>
      </w:pPr>
      <w:r w:rsidRPr="00523300">
        <w:rPr>
          <w:szCs w:val="24"/>
        </w:rPr>
        <w:t>Employment History</w:t>
      </w:r>
    </w:p>
    <w:p w:rsidR="00523300" w:rsidRPr="00523300" w:rsidRDefault="00523300" w:rsidP="00523300">
      <w:pPr>
        <w:pStyle w:val="BodyText"/>
      </w:pPr>
    </w:p>
    <w:p w:rsidR="004079C9" w:rsidRPr="00523300" w:rsidRDefault="006576A0" w:rsidP="006576A0">
      <w:r w:rsidRPr="00523300">
        <w:t>&lt;</w:t>
      </w:r>
      <w:r w:rsidR="006B6050" w:rsidRPr="00523300">
        <w:t>List candidate’s relevant employment history in this section.</w:t>
      </w:r>
      <w:r w:rsidRPr="00523300">
        <w:t>&gt;</w:t>
      </w:r>
    </w:p>
    <w:sectPr w:rsidR="004079C9" w:rsidRPr="00523300" w:rsidSect="006158B1">
      <w:headerReference w:type="default" r:id="rId8"/>
      <w:pgSz w:w="12240" w:h="15840" w:code="1"/>
      <w:pgMar w:top="108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91AD5" w:rsidRDefault="00D91AD5">
      <w:pPr>
        <w:spacing w:after="0"/>
      </w:pPr>
      <w:r>
        <w:separator/>
      </w:r>
    </w:p>
  </w:endnote>
  <w:endnote w:type="continuationSeparator" w:id="0">
    <w:p w:rsidR="00D91AD5" w:rsidRDefault="00D91A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91AD5" w:rsidRDefault="00D91AD5">
      <w:pPr>
        <w:spacing w:after="0"/>
      </w:pPr>
      <w:r>
        <w:separator/>
      </w:r>
    </w:p>
  </w:footnote>
  <w:footnote w:type="continuationSeparator" w:id="0">
    <w:p w:rsidR="00D91AD5" w:rsidRDefault="00D91A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7D91" w:rsidRDefault="00F7065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8" type="#_x0000_t75" style="position:absolute;margin-left:162pt;margin-top:-19.6pt;width:3in;height:31.5pt;z-index:251657728">
          <v:imagedata r:id="rId1" o:title="IA_MSP"/>
          <w10:wrap type="topAndBottom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FB71871"/>
    <w:multiLevelType w:val="multilevel"/>
    <w:tmpl w:val="B9D0F4EC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pStyle w:val="Heading6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2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CD278D"/>
    <w:multiLevelType w:val="hybridMultilevel"/>
    <w:tmpl w:val="20E8AB9E"/>
    <w:lvl w:ilvl="0" w:tplc="35D0D250">
      <w:start w:val="1"/>
      <w:numFmt w:val="bullet"/>
      <w:pStyle w:val="Bullet-1cai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5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3074" style="mso-position-horizontal:left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3NzQwNzOzNDc0NjNW0lEKTi0uzszPAykwrAUA5LR66iwAAAA="/>
  </w:docVars>
  <w:rsids>
    <w:rsidRoot w:val="003B5D93"/>
    <w:rsid w:val="000113C5"/>
    <w:rsid w:val="00020D64"/>
    <w:rsid w:val="00031601"/>
    <w:rsid w:val="00036B70"/>
    <w:rsid w:val="00071E37"/>
    <w:rsid w:val="00094086"/>
    <w:rsid w:val="000A57D8"/>
    <w:rsid w:val="000C200B"/>
    <w:rsid w:val="000F0E7B"/>
    <w:rsid w:val="001514E1"/>
    <w:rsid w:val="00196A21"/>
    <w:rsid w:val="001F6DE1"/>
    <w:rsid w:val="00200113"/>
    <w:rsid w:val="002065F5"/>
    <w:rsid w:val="00217D91"/>
    <w:rsid w:val="00224792"/>
    <w:rsid w:val="00246023"/>
    <w:rsid w:val="00252C4F"/>
    <w:rsid w:val="00254ABD"/>
    <w:rsid w:val="00261EA4"/>
    <w:rsid w:val="002728AC"/>
    <w:rsid w:val="00275417"/>
    <w:rsid w:val="00285420"/>
    <w:rsid w:val="00296A02"/>
    <w:rsid w:val="00297A21"/>
    <w:rsid w:val="002B18C9"/>
    <w:rsid w:val="002E49FB"/>
    <w:rsid w:val="003B2BC1"/>
    <w:rsid w:val="003B5D93"/>
    <w:rsid w:val="003C6CDC"/>
    <w:rsid w:val="003D4A91"/>
    <w:rsid w:val="004079C9"/>
    <w:rsid w:val="00471BF8"/>
    <w:rsid w:val="004A1F31"/>
    <w:rsid w:val="004B502F"/>
    <w:rsid w:val="004B6804"/>
    <w:rsid w:val="004C2835"/>
    <w:rsid w:val="004D3ACF"/>
    <w:rsid w:val="0051295D"/>
    <w:rsid w:val="00517AF1"/>
    <w:rsid w:val="00523300"/>
    <w:rsid w:val="0053563C"/>
    <w:rsid w:val="00553A54"/>
    <w:rsid w:val="00556879"/>
    <w:rsid w:val="00597777"/>
    <w:rsid w:val="005C18D6"/>
    <w:rsid w:val="005D455C"/>
    <w:rsid w:val="006158B1"/>
    <w:rsid w:val="00624D99"/>
    <w:rsid w:val="00632CD2"/>
    <w:rsid w:val="00653B8D"/>
    <w:rsid w:val="006576A0"/>
    <w:rsid w:val="00662C31"/>
    <w:rsid w:val="0067200F"/>
    <w:rsid w:val="00680AA6"/>
    <w:rsid w:val="006906F7"/>
    <w:rsid w:val="006908F6"/>
    <w:rsid w:val="006B6050"/>
    <w:rsid w:val="00701393"/>
    <w:rsid w:val="007068D6"/>
    <w:rsid w:val="00706F19"/>
    <w:rsid w:val="0071397D"/>
    <w:rsid w:val="007418F3"/>
    <w:rsid w:val="0079504A"/>
    <w:rsid w:val="007F207D"/>
    <w:rsid w:val="0082329C"/>
    <w:rsid w:val="00831378"/>
    <w:rsid w:val="00837AF6"/>
    <w:rsid w:val="00854425"/>
    <w:rsid w:val="00895F2B"/>
    <w:rsid w:val="008E14C5"/>
    <w:rsid w:val="008E4423"/>
    <w:rsid w:val="00905D9E"/>
    <w:rsid w:val="009109E7"/>
    <w:rsid w:val="00925361"/>
    <w:rsid w:val="00974297"/>
    <w:rsid w:val="00994CBE"/>
    <w:rsid w:val="009B0E8A"/>
    <w:rsid w:val="009D67A8"/>
    <w:rsid w:val="00A12128"/>
    <w:rsid w:val="00A25202"/>
    <w:rsid w:val="00A61688"/>
    <w:rsid w:val="00A72B16"/>
    <w:rsid w:val="00AE747E"/>
    <w:rsid w:val="00B116A8"/>
    <w:rsid w:val="00C03FC3"/>
    <w:rsid w:val="00C323CE"/>
    <w:rsid w:val="00C6418C"/>
    <w:rsid w:val="00CA6569"/>
    <w:rsid w:val="00CB326E"/>
    <w:rsid w:val="00CE2732"/>
    <w:rsid w:val="00CE7F98"/>
    <w:rsid w:val="00CF74F1"/>
    <w:rsid w:val="00D07473"/>
    <w:rsid w:val="00D11B85"/>
    <w:rsid w:val="00D12E50"/>
    <w:rsid w:val="00D7037B"/>
    <w:rsid w:val="00D80CCD"/>
    <w:rsid w:val="00D82FE2"/>
    <w:rsid w:val="00D84343"/>
    <w:rsid w:val="00D91AD5"/>
    <w:rsid w:val="00DE347A"/>
    <w:rsid w:val="00DE34AE"/>
    <w:rsid w:val="00E4048C"/>
    <w:rsid w:val="00E421E0"/>
    <w:rsid w:val="00E56A65"/>
    <w:rsid w:val="00EB6B63"/>
    <w:rsid w:val="00F30657"/>
    <w:rsid w:val="00F34307"/>
    <w:rsid w:val="00F442BE"/>
    <w:rsid w:val="00F467F0"/>
    <w:rsid w:val="00F67827"/>
    <w:rsid w:val="00F70654"/>
    <w:rsid w:val="00F873AF"/>
    <w:rsid w:val="00FA049C"/>
    <w:rsid w:val="00FE4721"/>
    <w:rsid w:val="00FF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style="mso-position-horizontal:left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5:chartTrackingRefBased/>
  <w15:docId w15:val="{DB2E2561-5570-4843-83F5-11633AEA8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ACF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RFP"/>
    <w:qFormat/>
    <w:rsid w:val="00974297"/>
    <w:pPr>
      <w:keepNext/>
      <w:pageBreakBefore/>
      <w:pBdr>
        <w:bottom w:val="single" w:sz="4" w:space="1" w:color="auto"/>
      </w:pBdr>
      <w:spacing w:before="120" w:after="60"/>
      <w:outlineLvl w:val="0"/>
    </w:pPr>
    <w:rPr>
      <w:rFonts w:cs="Arial"/>
      <w:b/>
      <w:bCs/>
      <w:caps/>
      <w:kern w:val="32"/>
      <w:sz w:val="32"/>
      <w:szCs w:val="32"/>
    </w:rPr>
  </w:style>
  <w:style w:type="paragraph" w:styleId="Heading2">
    <w:name w:val="heading 2"/>
    <w:basedOn w:val="Normal"/>
    <w:next w:val="RFP"/>
    <w:autoRedefine/>
    <w:qFormat/>
    <w:p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246023"/>
    <w:pPr>
      <w:keepNext/>
      <w:spacing w:before="18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F442BE"/>
    <w:pPr>
      <w:keepNext/>
      <w:spacing w:before="240" w:after="60"/>
      <w:outlineLvl w:val="3"/>
    </w:pPr>
    <w:rPr>
      <w:b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3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  <w:rsid w:val="004D3ACF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D3ACF"/>
  </w:style>
  <w:style w:type="paragraph" w:customStyle="1" w:styleId="Bullet-1cai">
    <w:name w:val="Bullet-1 cai"/>
    <w:basedOn w:val="Normal"/>
    <w:autoRedefine/>
    <w:pPr>
      <w:numPr>
        <w:numId w:val="1"/>
      </w:numPr>
      <w:spacing w:before="120" w:line="280" w:lineRule="exact"/>
    </w:pPr>
    <w:rPr>
      <w:rFonts w:ascii="Verdana" w:hAnsi="Verdana"/>
      <w:sz w:val="20"/>
      <w:szCs w:val="20"/>
    </w:rPr>
  </w:style>
  <w:style w:type="paragraph" w:customStyle="1" w:styleId="Body-Textcai">
    <w:name w:val="Body-Text cai"/>
    <w:autoRedefine/>
    <w:pPr>
      <w:spacing w:before="140" w:line="280" w:lineRule="exact"/>
      <w:ind w:left="1440"/>
    </w:pPr>
    <w:rPr>
      <w:rFonts w:ascii="Verdana" w:hAnsi="Verdana"/>
      <w:szCs w:val="24"/>
    </w:rPr>
  </w:style>
  <w:style w:type="paragraph" w:customStyle="1" w:styleId="Address">
    <w:name w:val="Address"/>
    <w:autoRedefine/>
    <w:pPr>
      <w:spacing w:line="280" w:lineRule="exact"/>
    </w:pPr>
    <w:rPr>
      <w:rFonts w:ascii="Verdana" w:hAnsi="Verdana"/>
    </w:rPr>
  </w:style>
  <w:style w:type="paragraph" w:customStyle="1" w:styleId="BodyTextItalic">
    <w:name w:val="Body Text Italic"/>
    <w:basedOn w:val="BodyText"/>
    <w:next w:val="BodyText"/>
    <w:autoRedefine/>
    <w:rPr>
      <w:i/>
    </w:rPr>
  </w:style>
  <w:style w:type="paragraph" w:styleId="BodyText">
    <w:name w:val="Body Text"/>
    <w:basedOn w:val="Normal"/>
    <w:pPr>
      <w:spacing w:before="120" w:after="0" w:line="280" w:lineRule="exact"/>
    </w:pPr>
    <w:rPr>
      <w:sz w:val="20"/>
    </w:rPr>
  </w:style>
  <w:style w:type="paragraph" w:customStyle="1" w:styleId="Style1">
    <w:name w:val="Style1"/>
    <w:basedOn w:val="Normal"/>
    <w:autoRedefine/>
    <w:pPr>
      <w:overflowPunct w:val="0"/>
      <w:autoSpaceDE w:val="0"/>
      <w:autoSpaceDN w:val="0"/>
      <w:adjustRightInd w:val="0"/>
      <w:ind w:left="720"/>
      <w:textAlignment w:val="baseline"/>
    </w:pPr>
    <w:rPr>
      <w:szCs w:val="20"/>
      <w:u w:val="single"/>
    </w:rPr>
  </w:style>
  <w:style w:type="paragraph" w:customStyle="1" w:styleId="Footer-1cai">
    <w:name w:val="Footer-1 cai"/>
    <w:basedOn w:val="Normal"/>
    <w:next w:val="Footer"/>
    <w:autoRedefine/>
    <w:pPr>
      <w:pBdr>
        <w:top w:val="single" w:sz="4" w:space="1" w:color="auto"/>
      </w:pBdr>
      <w:tabs>
        <w:tab w:val="center" w:pos="4320"/>
        <w:tab w:val="right" w:pos="8640"/>
      </w:tabs>
      <w:spacing w:line="160" w:lineRule="exact"/>
    </w:pPr>
    <w:rPr>
      <w:rFonts w:ascii="Arial Narrow" w:hAnsi="Arial Narrow"/>
      <w:sz w:val="20"/>
      <w:szCs w:val="14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spacing w:after="0"/>
    </w:pPr>
    <w:rPr>
      <w:sz w:val="16"/>
    </w:rPr>
  </w:style>
  <w:style w:type="paragraph" w:customStyle="1" w:styleId="Footer-1">
    <w:name w:val="Footer-1"/>
    <w:next w:val="BodyText"/>
    <w:pPr>
      <w:pBdr>
        <w:top w:val="single" w:sz="4" w:space="1" w:color="auto"/>
      </w:pBdr>
      <w:tabs>
        <w:tab w:val="center" w:pos="4320"/>
        <w:tab w:val="right" w:pos="8640"/>
      </w:tabs>
      <w:spacing w:line="160" w:lineRule="exact"/>
    </w:pPr>
    <w:rPr>
      <w:rFonts w:ascii="Arial Narrow" w:hAnsi="Arial Narrow"/>
      <w:szCs w:val="14"/>
    </w:rPr>
  </w:style>
  <w:style w:type="paragraph" w:customStyle="1" w:styleId="StyleResumeEntryDetail10ptBoldDarkBlueBefore0pt">
    <w:name w:val="Style Resume Entry Detail + 10 pt Bold Dark Blue Before:  0 pt ..."/>
    <w:basedOn w:val="Normal"/>
    <w:autoRedefine/>
    <w:rPr>
      <w:b/>
      <w:bCs/>
      <w:color w:val="000080"/>
      <w:sz w:val="20"/>
      <w:szCs w:val="20"/>
    </w:rPr>
  </w:style>
  <w:style w:type="paragraph" w:customStyle="1" w:styleId="StyleResumeEntryDetail10ptBefore0ptAfter0pt">
    <w:name w:val="Style Resume Entry Detail + 10 pt Before:  0 pt After:  0 pt"/>
    <w:basedOn w:val="Normal"/>
    <w:autoRedefine/>
    <w:rPr>
      <w:color w:val="000000"/>
      <w:sz w:val="20"/>
      <w:szCs w:val="20"/>
    </w:rPr>
  </w:style>
  <w:style w:type="paragraph" w:customStyle="1" w:styleId="StyleResumeEntryDetail10ptItalic">
    <w:name w:val="Style Resume Entry Detail + 10 pt Italic"/>
    <w:basedOn w:val="Normal"/>
    <w:autoRedefine/>
    <w:pPr>
      <w:spacing w:before="60" w:after="60"/>
    </w:pPr>
    <w:rPr>
      <w:rFonts w:cs="Arial"/>
      <w:i/>
      <w:iCs/>
      <w:color w:val="000000"/>
      <w:sz w:val="20"/>
      <w:szCs w:val="20"/>
    </w:rPr>
  </w:style>
  <w:style w:type="paragraph" w:customStyle="1" w:styleId="StyleResumeEntryDetail10ptItalic1">
    <w:name w:val="Style Resume Entry Detail + 10 pt Italic1"/>
    <w:basedOn w:val="Normal"/>
    <w:next w:val="Normal"/>
    <w:autoRedefine/>
    <w:pPr>
      <w:spacing w:before="60" w:after="60"/>
    </w:pPr>
    <w:rPr>
      <w:rFonts w:cs="Arial"/>
      <w:i/>
      <w:iCs/>
      <w:color w:val="000000"/>
      <w:sz w:val="20"/>
      <w:szCs w:val="20"/>
    </w:rPr>
  </w:style>
  <w:style w:type="paragraph" w:customStyle="1" w:styleId="Heading-4cai">
    <w:name w:val="Heading-4 cai"/>
    <w:next w:val="Body-Textcai"/>
    <w:autoRedefine/>
    <w:pPr>
      <w:keepNext/>
      <w:spacing w:before="280" w:line="280" w:lineRule="exact"/>
      <w:outlineLvl w:val="3"/>
    </w:pPr>
    <w:rPr>
      <w:rFonts w:ascii="Arial Black" w:hAnsi="Arial Black"/>
      <w:bCs/>
      <w:sz w:val="22"/>
      <w:szCs w:val="24"/>
    </w:rPr>
  </w:style>
  <w:style w:type="paragraph" w:customStyle="1" w:styleId="RFP">
    <w:name w:val="RFP"/>
    <w:basedOn w:val="BodyText"/>
    <w:next w:val="BodyText"/>
    <w:autoRedefine/>
    <w:pPr>
      <w:spacing w:before="0"/>
    </w:pPr>
    <w:rPr>
      <w:i/>
      <w:color w:val="666699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autoRedefine/>
    <w:semiHidden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styleId="Title">
    <w:name w:val="Title"/>
    <w:basedOn w:val="Normal"/>
    <w:next w:val="Normal"/>
    <w:qFormat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paragraph" w:customStyle="1" w:styleId="Bullet">
    <w:name w:val="Bullet"/>
    <w:basedOn w:val="BodyText"/>
    <w:pPr>
      <w:numPr>
        <w:numId w:val="4"/>
      </w:numPr>
    </w:pPr>
  </w:style>
  <w:style w:type="paragraph" w:styleId="Caption">
    <w:name w:val="caption"/>
    <w:basedOn w:val="Normal"/>
    <w:next w:val="BodyText"/>
    <w:qFormat/>
    <w:pPr>
      <w:spacing w:after="120"/>
      <w:jc w:val="center"/>
    </w:pPr>
    <w:rPr>
      <w:bCs/>
      <w:szCs w:val="20"/>
    </w:rPr>
  </w:style>
  <w:style w:type="paragraph" w:customStyle="1" w:styleId="Bullet2">
    <w:name w:val="Bullet 2"/>
    <w:basedOn w:val="Normal"/>
    <w:next w:val="BodyText"/>
    <w:pPr>
      <w:numPr>
        <w:numId w:val="5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pPr>
      <w:numPr>
        <w:numId w:val="6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pPr>
      <w:spacing w:before="60" w:after="60"/>
    </w:pPr>
    <w:rPr>
      <w:b/>
      <w:caps/>
      <w:sz w:val="16"/>
    </w:rPr>
  </w:style>
  <w:style w:type="character" w:customStyle="1" w:styleId="Blue">
    <w:name w:val="Blue"/>
    <w:rPr>
      <w:b/>
      <w:color w:val="666699"/>
    </w:rPr>
  </w:style>
  <w:style w:type="paragraph" w:styleId="TOC2">
    <w:name w:val="toc 2"/>
    <w:basedOn w:val="Normal"/>
    <w:next w:val="Normal"/>
    <w:autoRedefine/>
    <w:semiHidden/>
    <w:pPr>
      <w:tabs>
        <w:tab w:val="left" w:pos="720"/>
        <w:tab w:val="right" w:leader="dot" w:pos="7550"/>
      </w:tabs>
      <w:spacing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pPr>
      <w:tabs>
        <w:tab w:val="right" w:leader="dot" w:pos="7546"/>
      </w:tabs>
      <w:spacing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pPr>
      <w:tabs>
        <w:tab w:val="right" w:leader="dot" w:pos="7546"/>
      </w:tabs>
      <w:spacing w:after="0"/>
      <w:ind w:left="403" w:hanging="403"/>
    </w:pPr>
    <w:rPr>
      <w:sz w:val="20"/>
    </w:rPr>
  </w:style>
  <w:style w:type="character" w:styleId="PageNumber">
    <w:name w:val="page number"/>
    <w:rPr>
      <w:rFonts w:ascii="Verdana" w:hAnsi="Verdana"/>
    </w:rPr>
  </w:style>
  <w:style w:type="paragraph" w:customStyle="1" w:styleId="BulletText">
    <w:name w:val="Bullet Text"/>
    <w:basedOn w:val="Normal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8E14C5"/>
    <w:rPr>
      <w:sz w:val="20"/>
    </w:rPr>
  </w:style>
  <w:style w:type="character" w:styleId="Hyperlink">
    <w:name w:val="Hyperlink"/>
    <w:rPr>
      <w:rFonts w:ascii="Verdana" w:hAnsi="Verdana"/>
      <w:color w:val="auto"/>
      <w:u w:val="single"/>
    </w:rPr>
  </w:style>
  <w:style w:type="paragraph" w:styleId="Signature">
    <w:name w:val="Signature"/>
    <w:basedOn w:val="Normal"/>
    <w:pPr>
      <w:spacing w:after="0"/>
    </w:pPr>
    <w:rPr>
      <w:caps/>
      <w:sz w:val="16"/>
    </w:rPr>
  </w:style>
  <w:style w:type="paragraph" w:customStyle="1" w:styleId="Cover-Client">
    <w:name w:val="Cover - Client"/>
    <w:basedOn w:val="Normal"/>
    <w:rPr>
      <w:b/>
      <w:sz w:val="80"/>
    </w:rPr>
  </w:style>
  <w:style w:type="paragraph" w:customStyle="1" w:styleId="Cover-Title">
    <w:name w:val="Cover - Title"/>
    <w:basedOn w:val="Normal"/>
    <w:next w:val="Normal"/>
    <w:rPr>
      <w:b/>
      <w:sz w:val="32"/>
    </w:rPr>
  </w:style>
  <w:style w:type="paragraph" w:customStyle="1" w:styleId="Cover-Subtitle">
    <w:name w:val="Cover - Subtitle"/>
    <w:basedOn w:val="Cover-Title"/>
    <w:next w:val="Normal"/>
    <w:rPr>
      <w:color w:val="000080"/>
    </w:rPr>
  </w:style>
  <w:style w:type="paragraph" w:customStyle="1" w:styleId="Cover-Normal">
    <w:name w:val="Cover - Normal"/>
    <w:basedOn w:val="Normal"/>
    <w:next w:val="Normal"/>
  </w:style>
  <w:style w:type="paragraph" w:styleId="BodyText2">
    <w:name w:val="Body Text 2"/>
    <w:basedOn w:val="Normal"/>
    <w:pPr>
      <w:spacing w:after="120" w:line="480" w:lineRule="auto"/>
    </w:pPr>
    <w:rPr>
      <w:sz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31378"/>
    <w:pPr>
      <w:spacing w:before="40" w:after="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5233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01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annon.Swenson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Proposal%20-%20Verdana%20v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Proposal - Verdana v2</Template>
  <TotalTime>0</TotalTime>
  <Pages>1</Pages>
  <Words>67</Words>
  <Characters>386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452</CharactersWithSpaces>
  <SharedDoc>false</SharedDoc>
  <HLinks>
    <vt:vector size="6" baseType="variant">
      <vt:variant>
        <vt:i4>1572980</vt:i4>
      </vt:variant>
      <vt:variant>
        <vt:i4>0</vt:i4>
      </vt:variant>
      <vt:variant>
        <vt:i4>0</vt:i4>
      </vt:variant>
      <vt:variant>
        <vt:i4>5</vt:i4>
      </vt:variant>
      <vt:variant>
        <vt:lpwstr>mailto:Shannon.Swenson@cai.io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Holland</dc:creator>
  <cp:keywords/>
  <cp:lastModifiedBy>cloudconvert_1</cp:lastModifiedBy>
  <cp:revision>2</cp:revision>
  <cp:lastPrinted>2012-01-23T14:39:00Z</cp:lastPrinted>
  <dcterms:created xsi:type="dcterms:W3CDTF">2025-12-16T10:32:00Z</dcterms:created>
  <dcterms:modified xsi:type="dcterms:W3CDTF">2025-12-16T10:32:00Z</dcterms:modified>
</cp:coreProperties>
</file>
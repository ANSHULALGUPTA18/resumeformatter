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 xml:space="preserve">&lt;PleasE insert </w:t>
      </w:r>
      <w:r w:rsidR="008A6A66" w:rsidRPr="002A4BEC">
        <w:t xml:space="preserve">Candidate’s </w:t>
      </w:r>
      <w:r w:rsidR="001E6CC0" w:rsidRPr="002A4BEC">
        <w:t>Name</w:t>
      </w:r>
      <w:r>
        <w:t xml:space="preserve"> hERE&gt;</w:t>
      </w: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61B1" w:rsidRDefault="00DB61B1">
      <w:pPr>
        <w:spacing w:before="0" w:after="0"/>
      </w:pPr>
      <w:r>
        <w:separator/>
      </w:r>
    </w:p>
  </w:endnote>
  <w:endnote w:type="continuationSeparator" w:id="0">
    <w:p w:rsidR="00DB61B1" w:rsidRDefault="00DB61B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70D6" w:rsidRDefault="00AD70D6">
    <w:pPr>
      <w:pStyle w:val="Footer"/>
    </w:pPr>
    <w:r>
      <w:rPr>
        <w:noProof/>
      </w:rPr>
      <w:pict>
        <v:line id="_x0000_s2054" style="position:absolute;z-index:251657216" from="0,6.3pt" to="6in,6.3pt"/>
      </w:pic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270DEB">
      <w:rPr>
        <w:noProof/>
      </w:rPr>
      <w:t>12/16/2025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61B1" w:rsidRDefault="00DB61B1">
      <w:pPr>
        <w:spacing w:before="0" w:after="0"/>
      </w:pPr>
      <w:r>
        <w:separator/>
      </w:r>
    </w:p>
  </w:footnote>
  <w:footnote w:type="continuationSeparator" w:id="0">
    <w:p w:rsidR="00DB61B1" w:rsidRDefault="00DB61B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70D6" w:rsidRPr="00451897" w:rsidRDefault="00640238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115.5pt;margin-top:-18.85pt;width:3in;height:30.75pt;z-index:251658240">
          <v:imagedata r:id="rId1" o:title="AR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70DEB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5C48EC-9CEB-4384-A019-3F21D875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75</Words>
  <Characters>433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cloudconvert_1</cp:lastModifiedBy>
  <cp:revision>2</cp:revision>
  <cp:lastPrinted>2004-12-21T09:19:00Z</cp:lastPrinted>
  <dcterms:created xsi:type="dcterms:W3CDTF">2025-12-16T10:32:00Z</dcterms:created>
  <dcterms:modified xsi:type="dcterms:W3CDTF">2025-12-16T10:32:00Z</dcterms:modified>
</cp:coreProperties>
</file>
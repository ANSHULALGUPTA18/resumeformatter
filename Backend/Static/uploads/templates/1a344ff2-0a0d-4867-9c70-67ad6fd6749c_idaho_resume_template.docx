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667C" w:rsidRPr="00EF0DB0" w:rsidRDefault="00E46F7C" w:rsidP="00EF0DB0">
      <w:pPr>
        <w:pStyle w:val="Heading3"/>
      </w:pPr>
      <w:r w:rsidRPr="00BA5772">
        <w:rPr>
          <w:highlight w:val="yellow"/>
        </w:rPr>
        <w:t>&lt;</w:t>
      </w:r>
      <w:r w:rsidR="00BA5772" w:rsidRPr="00BA5772">
        <w:rPr>
          <w:highlight w:val="yellow"/>
        </w:rPr>
        <w:t xml:space="preserve">INSERT </w:t>
      </w:r>
      <w:r w:rsidR="00EF0DB0" w:rsidRPr="00BA5772">
        <w:rPr>
          <w:highlight w:val="yellow"/>
        </w:rPr>
        <w:t>Candidate’s full name</w:t>
      </w:r>
      <w:r w:rsidRPr="00BA5772">
        <w:rPr>
          <w:highlight w:val="yellow"/>
        </w:rPr>
        <w:t>&gt;</w:t>
      </w:r>
    </w:p>
    <w:p w:rsidR="00DB4CE3" w:rsidRDefault="00DB4CE3" w:rsidP="00DB4CE3">
      <w:pPr>
        <w:pStyle w:val="Heading3"/>
      </w:pPr>
      <w:r>
        <w:t>Employment History</w:t>
      </w:r>
    </w:p>
    <w:p w:rsidR="00DB4CE3" w:rsidRDefault="00DB4CE3" w:rsidP="00DB4CE3">
      <w:r>
        <w:t>&lt;</w:t>
      </w:r>
      <w:r>
        <w:rPr>
          <w:highlight w:val="yellow"/>
        </w:rPr>
        <w:t>List candidate’s relevant employment history</w:t>
      </w:r>
      <w:r>
        <w:t>&gt;</w:t>
      </w:r>
    </w:p>
    <w:p w:rsidR="00DB4CE3" w:rsidRDefault="00DB4CE3" w:rsidP="00DB4CE3">
      <w:pPr>
        <w:pStyle w:val="Heading3"/>
      </w:pPr>
      <w:r>
        <w:t>Education</w:t>
      </w:r>
    </w:p>
    <w:p w:rsidR="00DB4CE3" w:rsidRDefault="00DB4CE3" w:rsidP="00DB4CE3">
      <w:r>
        <w:t>&lt;</w:t>
      </w:r>
      <w:r>
        <w:rPr>
          <w:highlight w:val="yellow"/>
        </w:rPr>
        <w:t>List candidate’s education background</w:t>
      </w:r>
      <w:r>
        <w:t>&gt;</w:t>
      </w:r>
    </w:p>
    <w:p w:rsidR="000969C6" w:rsidRPr="00AF0121" w:rsidRDefault="000969C6" w:rsidP="002A4BEC">
      <w:pPr>
        <w:pStyle w:val="BodyText"/>
      </w:pPr>
    </w:p>
    <w:sectPr w:rsidR="000969C6" w:rsidRPr="00AF0121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E7AD6" w:rsidRDefault="00FE7AD6">
      <w:pPr>
        <w:spacing w:before="0" w:after="0"/>
      </w:pPr>
      <w:r>
        <w:separator/>
      </w:r>
    </w:p>
  </w:endnote>
  <w:endnote w:type="continuationSeparator" w:id="0">
    <w:p w:rsidR="00FE7AD6" w:rsidRDefault="00FE7AD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F6D" w:rsidRDefault="00B52F6D">
    <w:pPr>
      <w:pStyle w:val="Footer"/>
    </w:pPr>
    <w:r>
      <w:rPr>
        <w:noProof/>
      </w:rPr>
      <w:pict>
        <v:line id="_x0000_s1030" style="position:absolute;z-index:251657216" from="0,6.3pt" to="6in,6.3pt"/>
      </w:pict>
    </w:r>
  </w:p>
  <w:p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E7AD6" w:rsidRDefault="00FE7AD6">
      <w:pPr>
        <w:spacing w:before="0" w:after="0"/>
      </w:pPr>
      <w:r>
        <w:separator/>
      </w:r>
    </w:p>
  </w:footnote>
  <w:footnote w:type="continuationSeparator" w:id="0">
    <w:p w:rsidR="00FE7AD6" w:rsidRDefault="00FE7AD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1608" w:rsidRDefault="006258ED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8" type="#_x0000_t75" style="position:absolute;margin-left:0;margin-top:2.25pt;width:108pt;height:36.4pt;z-index:251658240;mso-position-horizontal:center;mso-position-horizontal-relative:margin">
          <v:imagedata r:id="rId1" o:title=""/>
          <w10:wrap type="topAndBottom" anchorx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56B45"/>
    <w:rsid w:val="000946AE"/>
    <w:rsid w:val="000969C6"/>
    <w:rsid w:val="00115EC7"/>
    <w:rsid w:val="00146C02"/>
    <w:rsid w:val="0018245C"/>
    <w:rsid w:val="001E6CC0"/>
    <w:rsid w:val="0020634D"/>
    <w:rsid w:val="0026562E"/>
    <w:rsid w:val="00295C71"/>
    <w:rsid w:val="002A1E34"/>
    <w:rsid w:val="002A4BEC"/>
    <w:rsid w:val="002E21E5"/>
    <w:rsid w:val="002F77EF"/>
    <w:rsid w:val="0031418A"/>
    <w:rsid w:val="00354E2A"/>
    <w:rsid w:val="00361D88"/>
    <w:rsid w:val="0038484E"/>
    <w:rsid w:val="003A03EC"/>
    <w:rsid w:val="004178F1"/>
    <w:rsid w:val="00451897"/>
    <w:rsid w:val="004C096B"/>
    <w:rsid w:val="004D4D4A"/>
    <w:rsid w:val="004F578E"/>
    <w:rsid w:val="0057334E"/>
    <w:rsid w:val="005B6329"/>
    <w:rsid w:val="0060350E"/>
    <w:rsid w:val="006258ED"/>
    <w:rsid w:val="00642999"/>
    <w:rsid w:val="00653FE7"/>
    <w:rsid w:val="00684B25"/>
    <w:rsid w:val="006C6AA2"/>
    <w:rsid w:val="006D1746"/>
    <w:rsid w:val="006E1F5F"/>
    <w:rsid w:val="00773C9D"/>
    <w:rsid w:val="007805BF"/>
    <w:rsid w:val="0079014A"/>
    <w:rsid w:val="007C4603"/>
    <w:rsid w:val="007D4AAF"/>
    <w:rsid w:val="00812807"/>
    <w:rsid w:val="00842519"/>
    <w:rsid w:val="00874623"/>
    <w:rsid w:val="00896E1B"/>
    <w:rsid w:val="008A6A66"/>
    <w:rsid w:val="008B515D"/>
    <w:rsid w:val="008D4972"/>
    <w:rsid w:val="008E33A7"/>
    <w:rsid w:val="00900A3B"/>
    <w:rsid w:val="00947146"/>
    <w:rsid w:val="0094754B"/>
    <w:rsid w:val="00951608"/>
    <w:rsid w:val="009533A6"/>
    <w:rsid w:val="009A157F"/>
    <w:rsid w:val="009F61E1"/>
    <w:rsid w:val="00A129E1"/>
    <w:rsid w:val="00A22761"/>
    <w:rsid w:val="00A42163"/>
    <w:rsid w:val="00AE4A10"/>
    <w:rsid w:val="00AF0121"/>
    <w:rsid w:val="00B25339"/>
    <w:rsid w:val="00B52F6D"/>
    <w:rsid w:val="00B86AEB"/>
    <w:rsid w:val="00BA097D"/>
    <w:rsid w:val="00BA5772"/>
    <w:rsid w:val="00BA7998"/>
    <w:rsid w:val="00BF4BF8"/>
    <w:rsid w:val="00BF7C22"/>
    <w:rsid w:val="00C2180C"/>
    <w:rsid w:val="00C31D6E"/>
    <w:rsid w:val="00C54647"/>
    <w:rsid w:val="00C615F6"/>
    <w:rsid w:val="00CD2BCB"/>
    <w:rsid w:val="00CD3246"/>
    <w:rsid w:val="00D170CF"/>
    <w:rsid w:val="00D52BC3"/>
    <w:rsid w:val="00D67D55"/>
    <w:rsid w:val="00DA6D4B"/>
    <w:rsid w:val="00DA7C9A"/>
    <w:rsid w:val="00DB4CE3"/>
    <w:rsid w:val="00DD60B3"/>
    <w:rsid w:val="00DF4029"/>
    <w:rsid w:val="00DF4B27"/>
    <w:rsid w:val="00E110CF"/>
    <w:rsid w:val="00E2667C"/>
    <w:rsid w:val="00E46F7C"/>
    <w:rsid w:val="00E550D8"/>
    <w:rsid w:val="00E90E27"/>
    <w:rsid w:val="00ED2715"/>
    <w:rsid w:val="00EF0DB0"/>
    <w:rsid w:val="00F63251"/>
    <w:rsid w:val="00F85149"/>
    <w:rsid w:val="00FB5101"/>
    <w:rsid w:val="00FE7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9FEC3257-2822-4345-83A0-32F1F2FD3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link w:val="Heading3Char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  <w:style w:type="character" w:customStyle="1" w:styleId="Heading3Char">
    <w:name w:val="Heading 3 Char"/>
    <w:link w:val="Heading3"/>
    <w:rsid w:val="00DB4CE3"/>
    <w:rPr>
      <w:rFonts w:ascii="Verdana" w:hAnsi="Verdana" w:cs="Arial"/>
      <w:b/>
      <w:bCs/>
      <w:caps/>
      <w:sz w:val="24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6979E347CBF8499DDEE01097C5EC9F" ma:contentTypeVersion="6" ma:contentTypeDescription="Create a new document." ma:contentTypeScope="" ma:versionID="6d02f86ef3cbc8a57a6deb9423f6b713">
  <xsd:schema xmlns:xsd="http://www.w3.org/2001/XMLSchema" xmlns:xs="http://www.w3.org/2001/XMLSchema" xmlns:p="http://schemas.microsoft.com/office/2006/metadata/properties" xmlns:ns2="1b03d44d-51ec-4051-a111-bf0ef69d324a" xmlns:ns3="5df70a10-2969-40ba-b479-a56b7aeb9397" targetNamespace="http://schemas.microsoft.com/office/2006/metadata/properties" ma:root="true" ma:fieldsID="f48cbad43a0e7f7683dd93fb836808d1" ns2:_="" ns3:_="">
    <xsd:import namespace="1b03d44d-51ec-4051-a111-bf0ef69d324a"/>
    <xsd:import namespace="5df70a10-2969-40ba-b479-a56b7aeb93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03d44d-51ec-4051-a111-bf0ef69d32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f70a10-2969-40ba-b479-a56b7aeb939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2C35A52-5BF3-4B04-860D-7759CD44FA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03d44d-51ec-4051-a111-bf0ef69d324a"/>
    <ds:schemaRef ds:uri="5df70a10-2969-40ba-b479-a56b7aeb93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34D38F-905D-427F-8093-A54740560B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5BF0E6-9DE1-4798-8538-9A5467CE7A8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22</Words>
  <Characters>126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cloudconvert_1</cp:lastModifiedBy>
  <cp:revision>2</cp:revision>
  <cp:lastPrinted>2004-12-21T09:19:00Z</cp:lastPrinted>
  <dcterms:created xsi:type="dcterms:W3CDTF">2025-10-27T10:25:00Z</dcterms:created>
  <dcterms:modified xsi:type="dcterms:W3CDTF">2025-10-27T10:25:00Z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0x010100276979E347CBF8499DDEE01097C5EC9F</vt:lpwstr>
  </property>
</Properties>
</file>